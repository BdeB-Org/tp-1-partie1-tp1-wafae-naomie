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Calibri" w:eastAsia="Calibri" w:hAnsi="Calibri" w:cs="Calibri"/>
          <w:lang w:val="fr-FR" w:eastAsia="en-US"/>
        </w:rPr>
        <w:id w:val="-34195858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:rsidR="000E69E2" w:rsidRDefault="000E69E2">
          <w:pPr>
            <w:pStyle w:val="Sansinterligne"/>
          </w:pPr>
          <w:r>
            <w:rPr>
              <w:noProof/>
              <w:lang w:val="fr-FR" w:eastAsia="fr-FR"/>
            </w:rPr>
            <w:drawing>
              <wp:inline distT="0" distB="0" distL="0" distR="0">
                <wp:extent cx="2447925" cy="504825"/>
                <wp:effectExtent l="0" t="0" r="9525" b="9525"/>
                <wp:docPr id="251866174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866174" name="Image 251866174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9540" cy="505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F4F36" w:rsidRPr="00BF4F36">
            <w:rPr>
              <w:noProof/>
            </w:rPr>
            <w:pict>
              <v:group id="Groupe 1" o:spid="_x0000_s2052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<v:rect id="Rectangle 3" o:spid="_x0000_s2080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2079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2-29T00:00:00Z">
                            <w:dateFormat w:val="yyyy-MM-dd"/>
                            <w:lid w:val="fr-CA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E69E2" w:rsidRDefault="00DC3453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2024-02-29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205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2066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207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2077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2076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207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207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207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2072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2071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207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206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orme libre 30" o:spid="_x0000_s206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2067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205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206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206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206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2062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206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206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205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205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2057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205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2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 w:rsidR="00BF4F36" w:rsidRPr="00BF4F36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2051" type="#_x0000_t202" style="position:absolute;margin-left:0;margin-top:0;width:4in;height:28.8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:rsidR="000E69E2" w:rsidRDefault="00BF4F36">
                      <w:pPr>
                        <w:pStyle w:val="Sansinterligne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26"/>
                            <w:szCs w:val="26"/>
                          </w:rPr>
                          <w:alias w:val="Auteu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C3453"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el-kita wafae</w:t>
                          </w:r>
                        </w:sdtContent>
                      </w:sdt>
                    </w:p>
                    <w:p w:rsidR="000E69E2" w:rsidRDefault="00DC3453">
                      <w:pPr>
                        <w:pStyle w:val="Sansinterligne"/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  <w:t>application web</w:t>
                      </w:r>
                    </w:p>
                    <w:p w:rsidR="00DC3453" w:rsidRDefault="00DC3453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w:r>
          <w:r w:rsidR="00BF4F36" w:rsidRPr="00BF4F36">
            <w:rPr>
              <w:noProof/>
            </w:rPr>
            <w:pict>
              <v:shape id="Zone de texte 3" o:spid="_x0000_s2050" type="#_x0000_t202" style="position:absolute;margin-left:0;margin-top:0;width:4in;height:84.25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:rsidR="000E69E2" w:rsidRPr="00DC3453" w:rsidRDefault="00BF4F36">
                      <w:pPr>
                        <w:pStyle w:val="Sansinterligne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  <w:lang w:val="en-CA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  <w:lang w:val="en-CA"/>
                          </w:rPr>
                          <w:alias w:val="Titr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0E69E2" w:rsidRPr="00DC345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CA"/>
                            </w:rPr>
                            <w:t>Évaluation word</w:t>
                          </w:r>
                        </w:sdtContent>
                      </w:sdt>
                    </w:p>
                    <w:p w:rsidR="000E69E2" w:rsidRPr="00DC3453" w:rsidRDefault="00DC345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  <w:lang w:val="en-CA"/>
                        </w:rPr>
                      </w:pPr>
                      <w:sdt>
                        <w:sdtPr>
                          <w:rPr>
                            <w:lang w:val="en-CA"/>
                          </w:rPr>
                          <w:alias w:val="Sous-titr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DC3453">
                            <w:rPr>
                              <w:lang w:val="en-CA"/>
                            </w:rPr>
                            <w:t>Mr. Mohammed Salim Meflah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:rsidR="000E69E2" w:rsidRDefault="00BF4F36">
          <w:pPr>
            <w:rPr>
              <w:sz w:val="36"/>
            </w:rPr>
          </w:pPr>
        </w:p>
      </w:sdtContent>
    </w:sdt>
    <w:p w:rsidR="00C866B1" w:rsidRDefault="00C866B1">
      <w:pPr>
        <w:pStyle w:val="Corpsdetexte"/>
        <w:spacing w:before="2"/>
        <w:rPr>
          <w:rFonts w:ascii="Times New Roman"/>
          <w:sz w:val="15"/>
        </w:rPr>
      </w:pPr>
    </w:p>
    <w:p w:rsidR="00C866B1" w:rsidRDefault="00C866B1">
      <w:pPr>
        <w:rPr>
          <w:sz w:val="14"/>
        </w:rPr>
        <w:sectPr w:rsidR="00C866B1" w:rsidSect="000E69E2">
          <w:headerReference w:type="default" r:id="rId10"/>
          <w:footerReference w:type="default" r:id="rId11"/>
          <w:type w:val="continuous"/>
          <w:pgSz w:w="12240" w:h="15840"/>
          <w:pgMar w:top="1500" w:right="1320" w:bottom="280" w:left="1300" w:header="720" w:footer="720" w:gutter="0"/>
          <w:pgNumType w:start="0"/>
          <w:cols w:space="720"/>
          <w:titlePg/>
          <w:docGrid w:linePitch="299"/>
        </w:sectPr>
      </w:pPr>
    </w:p>
    <w:p w:rsidR="00C866B1" w:rsidRDefault="00C866B1">
      <w:pPr>
        <w:pStyle w:val="Corpsdetexte"/>
        <w:rPr>
          <w:sz w:val="20"/>
        </w:rPr>
      </w:pPr>
    </w:p>
    <w:p w:rsidR="00C866B1" w:rsidRDefault="00C866B1">
      <w:pPr>
        <w:pStyle w:val="Corpsdetexte"/>
        <w:rPr>
          <w:sz w:val="20"/>
        </w:rPr>
      </w:pPr>
    </w:p>
    <w:p w:rsidR="00C866B1" w:rsidRDefault="00C866B1">
      <w:pPr>
        <w:pStyle w:val="Corpsdetexte"/>
        <w:spacing w:before="6"/>
        <w:rPr>
          <w:sz w:val="23"/>
        </w:rPr>
      </w:pPr>
    </w:p>
    <w:p w:rsidR="00C866B1" w:rsidRDefault="0066130E">
      <w:pPr>
        <w:spacing w:before="27"/>
        <w:ind w:left="1468" w:right="1453"/>
        <w:jc w:val="center"/>
        <w:rPr>
          <w:b/>
          <w:sz w:val="36"/>
        </w:rPr>
      </w:pPr>
      <w:r>
        <w:rPr>
          <w:b/>
          <w:sz w:val="36"/>
        </w:rPr>
        <w:t>TABLE</w:t>
      </w:r>
      <w:r w:rsidR="00DC3453">
        <w:rPr>
          <w:b/>
          <w:sz w:val="36"/>
        </w:rPr>
        <w:t xml:space="preserve"> </w:t>
      </w:r>
      <w:r>
        <w:rPr>
          <w:b/>
          <w:sz w:val="36"/>
        </w:rPr>
        <w:t>DES</w:t>
      </w:r>
      <w:r w:rsidR="00DC3453">
        <w:rPr>
          <w:b/>
          <w:sz w:val="36"/>
        </w:rPr>
        <w:t xml:space="preserve"> </w:t>
      </w:r>
      <w:r>
        <w:rPr>
          <w:b/>
          <w:sz w:val="36"/>
        </w:rPr>
        <w:t>MATIÈRES</w:t>
      </w:r>
    </w:p>
    <w:p w:rsidR="00C866B1" w:rsidRDefault="00C866B1">
      <w:pPr>
        <w:pStyle w:val="Corpsdetexte"/>
        <w:rPr>
          <w:b/>
          <w:sz w:val="36"/>
        </w:rPr>
      </w:pPr>
    </w:p>
    <w:p w:rsidR="00C866B1" w:rsidRDefault="00C866B1">
      <w:pPr>
        <w:pStyle w:val="Corpsdetexte"/>
        <w:spacing w:before="5"/>
        <w:rPr>
          <w:b/>
          <w:sz w:val="49"/>
        </w:rPr>
      </w:pPr>
    </w:p>
    <w:sdt>
      <w:sdtPr>
        <w:id w:val="436959391"/>
        <w:docPartObj>
          <w:docPartGallery w:val="Table of Contents"/>
          <w:docPartUnique/>
        </w:docPartObj>
      </w:sdtPr>
      <w:sdtContent>
        <w:p w:rsidR="00C866B1" w:rsidRDefault="00BF4F36">
          <w:pPr>
            <w:pStyle w:val="TM11"/>
            <w:tabs>
              <w:tab w:val="right" w:leader="dot" w:pos="9513"/>
            </w:tabs>
            <w:spacing w:before="0"/>
          </w:pPr>
          <w:hyperlink w:anchor="_bookmark0" w:history="1">
            <w:r w:rsidR="0066130E">
              <w:t>Introduction</w:t>
            </w:r>
            <w:r w:rsidR="0066130E">
              <w:tab/>
            </w:r>
            <w:r w:rsidR="005631B4">
              <w:t>2</w:t>
            </w:r>
          </w:hyperlink>
        </w:p>
        <w:p w:rsidR="005631B4" w:rsidRDefault="00BF4F36" w:rsidP="005631B4">
          <w:pPr>
            <w:pStyle w:val="TM11"/>
            <w:tabs>
              <w:tab w:val="right" w:leader="dot" w:pos="9513"/>
            </w:tabs>
          </w:pPr>
          <w:hyperlink w:anchor="_bookmark1" w:history="1">
            <w:r w:rsidR="00DC3453">
              <w:t>Parti 1 :</w:t>
            </w:r>
            <w:r w:rsidR="0066130E">
              <w:tab/>
            </w:r>
            <w:r w:rsidR="005631B4">
              <w:t>3</w:t>
            </w:r>
          </w:hyperlink>
        </w:p>
        <w:p w:rsidR="005631B4" w:rsidRDefault="00BF4F36" w:rsidP="00DC3453">
          <w:pPr>
            <w:pStyle w:val="TM11"/>
            <w:tabs>
              <w:tab w:val="right" w:leader="dot" w:pos="9513"/>
            </w:tabs>
          </w:pPr>
          <w:hyperlink w:anchor="_bookmark13" w:history="1">
            <w:r w:rsidR="00DC3453" w:rsidRPr="00DC3453"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>Défis Rencontrés</w:t>
            </w:r>
            <w:r w:rsidR="005631B4">
              <w:t> :</w:t>
            </w:r>
            <w:r w:rsidR="005631B4">
              <w:tab/>
              <w:t>3</w:t>
            </w:r>
          </w:hyperlink>
        </w:p>
        <w:p w:rsidR="005631B4" w:rsidRDefault="00BF4F36" w:rsidP="00DC3453">
          <w:pPr>
            <w:pStyle w:val="TM11"/>
            <w:tabs>
              <w:tab w:val="right" w:leader="dot" w:pos="9513"/>
            </w:tabs>
          </w:pPr>
          <w:hyperlink w:anchor="_bookmark13" w:history="1">
            <w:r w:rsidR="00DC3453"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>Acquisition de Connaissances</w:t>
            </w:r>
            <w:r w:rsidR="005631B4">
              <w:t xml:space="preserve"> : </w:t>
            </w:r>
            <w:r w:rsidR="005631B4">
              <w:tab/>
              <w:t>3</w:t>
            </w:r>
          </w:hyperlink>
        </w:p>
        <w:p w:rsidR="005631B4" w:rsidRDefault="005631B4" w:rsidP="005631B4">
          <w:pPr>
            <w:pStyle w:val="TM11"/>
            <w:tabs>
              <w:tab w:val="right" w:leader="dot" w:pos="9513"/>
            </w:tabs>
          </w:pPr>
        </w:p>
        <w:p w:rsidR="00C866B1" w:rsidRDefault="00BF4F36" w:rsidP="0095546A">
          <w:pPr>
            <w:pStyle w:val="TM11"/>
            <w:tabs>
              <w:tab w:val="right" w:leader="dot" w:pos="9513"/>
            </w:tabs>
            <w:spacing w:before="244"/>
          </w:pPr>
          <w:hyperlink w:anchor="_bookmark8" w:history="1">
            <w:r w:rsidR="00021DD1">
              <w:t>Parti</w:t>
            </w:r>
            <w:r w:rsidR="0066130E">
              <w:t>2</w:t>
            </w:r>
            <w:r w:rsidR="00021DD1">
              <w:t> :</w:t>
            </w:r>
            <w:r w:rsidR="0066130E">
              <w:tab/>
            </w:r>
            <w:r w:rsidR="0095546A">
              <w:t>5</w:t>
            </w:r>
          </w:hyperlink>
        </w:p>
        <w:p w:rsidR="00C866B1" w:rsidRDefault="00BF4F36" w:rsidP="0095546A">
          <w:pPr>
            <w:pStyle w:val="TM21"/>
            <w:tabs>
              <w:tab w:val="right" w:leader="dot" w:pos="9513"/>
            </w:tabs>
          </w:pPr>
          <w:hyperlink w:anchor="_bookmark9" w:history="1">
            <w:r w:rsidR="00DC3453"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>Travaux Réalisés</w:t>
            </w:r>
            <w:r w:rsidR="0066130E">
              <w:tab/>
            </w:r>
            <w:r w:rsidR="0095546A">
              <w:t>5</w:t>
            </w:r>
          </w:hyperlink>
        </w:p>
        <w:p w:rsidR="00C866B1" w:rsidRDefault="00DC3453" w:rsidP="0095546A">
          <w:pPr>
            <w:pStyle w:val="TM31"/>
            <w:tabs>
              <w:tab w:val="right" w:leader="dot" w:pos="9513"/>
            </w:tabs>
            <w:ind w:left="0"/>
          </w:pPr>
          <w:r>
            <w:t xml:space="preserve">      </w:t>
          </w:r>
          <w:hyperlink w:anchor="_bookmark10" w:history="1"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>Présentation des Commandes Git</w:t>
            </w:r>
            <w:r w:rsidR="0066130E">
              <w:tab/>
            </w:r>
            <w:r w:rsidR="0095546A">
              <w:t>5</w:t>
            </w:r>
          </w:hyperlink>
        </w:p>
        <w:p w:rsidR="00DC3453" w:rsidRDefault="00DC3453" w:rsidP="00DC3453">
          <w:pPr>
            <w:pStyle w:val="TM31"/>
            <w:tabs>
              <w:tab w:val="right" w:leader="dot" w:pos="9513"/>
            </w:tabs>
            <w:ind w:left="0"/>
          </w:pPr>
        </w:p>
        <w:p w:rsidR="00C866B1" w:rsidRDefault="00BF4F36" w:rsidP="0095546A">
          <w:pPr>
            <w:pStyle w:val="TM11"/>
            <w:tabs>
              <w:tab w:val="right" w:leader="dot" w:pos="9513"/>
            </w:tabs>
          </w:pPr>
          <w:hyperlink w:anchor="_bookmark15" w:history="1">
            <w:r w:rsidR="00DC3453"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>Conclusion</w:t>
            </w:r>
            <w:r w:rsidR="0066130E">
              <w:tab/>
            </w:r>
          </w:hyperlink>
          <w:r w:rsidR="0095546A">
            <w:t>12</w:t>
          </w:r>
        </w:p>
        <w:p w:rsidR="00C866B1" w:rsidRDefault="00BF4F36">
          <w:pPr>
            <w:pStyle w:val="TM11"/>
            <w:tabs>
              <w:tab w:val="right" w:leader="dot" w:pos="9513"/>
            </w:tabs>
          </w:pPr>
        </w:p>
      </w:sdtContent>
    </w:sdt>
    <w:p w:rsidR="00C866B1" w:rsidRDefault="00C866B1">
      <w:pPr>
        <w:sectPr w:rsidR="00C866B1">
          <w:pgSz w:w="12240" w:h="15840"/>
          <w:pgMar w:top="1500" w:right="1320" w:bottom="280" w:left="1300" w:header="720" w:footer="720" w:gutter="0"/>
          <w:cols w:space="720"/>
        </w:sectPr>
      </w:pPr>
    </w:p>
    <w:p w:rsidR="00C866B1" w:rsidRPr="0078144B" w:rsidRDefault="0066130E">
      <w:pPr>
        <w:pStyle w:val="Titre11"/>
        <w:spacing w:before="199"/>
        <w:rPr>
          <w:rFonts w:ascii="Calibri Light"/>
          <w:lang w:val="en-CA"/>
        </w:rPr>
      </w:pPr>
      <w:bookmarkStart w:id="0" w:name="_bookmark0"/>
      <w:bookmarkEnd w:id="0"/>
      <w:r w:rsidRPr="0078144B">
        <w:rPr>
          <w:rFonts w:ascii="Calibri Light"/>
          <w:color w:val="2E5395"/>
          <w:lang w:val="en-CA"/>
        </w:rPr>
        <w:lastRenderedPageBreak/>
        <w:t>Introduction</w:t>
      </w:r>
    </w:p>
    <w:p w:rsidR="00C866B1" w:rsidRDefault="00C866B1" w:rsidP="000E69E2">
      <w:pPr>
        <w:pStyle w:val="Corpsdetexte"/>
        <w:spacing w:before="197"/>
        <w:ind w:left="118"/>
        <w:rPr>
          <w:lang w:val="en-CA"/>
        </w:rPr>
      </w:pPr>
    </w:p>
    <w:p w:rsidR="00DC3453" w:rsidRPr="00DC3453" w:rsidRDefault="00DC3453" w:rsidP="000E69E2">
      <w:pPr>
        <w:pStyle w:val="Corpsdetexte"/>
        <w:spacing w:before="197"/>
        <w:ind w:left="118"/>
        <w:rPr>
          <w:sz w:val="40"/>
          <w:szCs w:val="40"/>
        </w:rPr>
        <w:sectPr w:rsidR="00DC3453" w:rsidRPr="00DC3453">
          <w:pgSz w:w="12240" w:h="15840"/>
          <w:pgMar w:top="1500" w:right="1320" w:bottom="280" w:left="1300" w:header="720" w:footer="720" w:gutter="0"/>
          <w:cols w:space="720"/>
        </w:sectPr>
      </w:pPr>
      <w:r w:rsidRPr="00DC3453">
        <w:rPr>
          <w:sz w:val="40"/>
          <w:szCs w:val="40"/>
        </w:rPr>
        <w:t>Cette word  contient des données sur mon utilisation de git-bash et github et sur la manière de les connecter avec des commandes.</w:t>
      </w:r>
    </w:p>
    <w:p w:rsidR="00C866B1" w:rsidRPr="00DC3453" w:rsidRDefault="00021DD1" w:rsidP="0095546A">
      <w:pPr>
        <w:pStyle w:val="Titre11"/>
        <w:spacing w:before="199"/>
        <w:ind w:left="0"/>
        <w:rPr>
          <w:rFonts w:ascii="Calibri Light"/>
          <w:color w:val="2E5395"/>
        </w:rPr>
      </w:pPr>
      <w:bookmarkStart w:id="1" w:name="_bookmark1"/>
      <w:bookmarkEnd w:id="1"/>
      <w:r w:rsidRPr="00DC3453">
        <w:rPr>
          <w:rFonts w:ascii="Calibri Light"/>
          <w:color w:val="2E5395"/>
        </w:rPr>
        <w:lastRenderedPageBreak/>
        <w:t>Parti 1</w:t>
      </w:r>
      <w:r w:rsidRPr="00DC3453">
        <w:rPr>
          <w:rFonts w:ascii="Calibri Light"/>
          <w:color w:val="2E5395"/>
        </w:rPr>
        <w:t> </w:t>
      </w:r>
      <w:r w:rsidR="00DC3453" w:rsidRPr="00DC3453">
        <w:rPr>
          <w:rFonts w:ascii="Calibri Light"/>
          <w:color w:val="2E5395"/>
        </w:rPr>
        <w:t>:</w:t>
      </w:r>
    </w:p>
    <w:p w:rsidR="00021DD1" w:rsidRPr="00DC3453" w:rsidRDefault="00021DD1">
      <w:pPr>
        <w:pStyle w:val="Titre11"/>
        <w:spacing w:before="199"/>
        <w:rPr>
          <w:rFonts w:ascii="Calibri Light"/>
        </w:rPr>
      </w:pPr>
    </w:p>
    <w:p w:rsidR="00021DD1" w:rsidRPr="005631B4" w:rsidRDefault="00021DD1" w:rsidP="00021DD1">
      <w:pPr>
        <w:rPr>
          <w:rFonts w:cstheme="minorHAnsi"/>
          <w:sz w:val="28"/>
          <w:szCs w:val="28"/>
        </w:rPr>
      </w:pPr>
    </w:p>
    <w:p w:rsidR="00021DD1" w:rsidRDefault="0095546A" w:rsidP="00DC3453">
      <w:pPr>
        <w:rPr>
          <w:rFonts w:cstheme="minorHAnsi"/>
          <w:sz w:val="36"/>
          <w:szCs w:val="36"/>
        </w:rPr>
      </w:pPr>
      <w:r w:rsidRPr="0095546A"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  <w:t>Défis Rencontrés</w:t>
      </w:r>
      <w:r w:rsidR="00021DD1" w:rsidRPr="0095546A">
        <w:rPr>
          <w:rFonts w:cstheme="minorHAnsi"/>
          <w:sz w:val="36"/>
          <w:szCs w:val="36"/>
        </w:rPr>
        <w:t xml:space="preserve"> :</w:t>
      </w: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Pr="0095546A" w:rsidRDefault="0095546A" w:rsidP="00DC3453">
      <w:pPr>
        <w:rPr>
          <w:rFonts w:cstheme="minorHAnsi"/>
          <w:sz w:val="40"/>
          <w:szCs w:val="40"/>
        </w:rPr>
      </w:pPr>
      <w:r w:rsidRPr="0095546A">
        <w:rPr>
          <w:rFonts w:cstheme="minorHAnsi"/>
          <w:sz w:val="40"/>
          <w:szCs w:val="40"/>
        </w:rPr>
        <w:t>Il m'a été difficile de maîtriser l'application git, d'autant plus que je n'avais pas pratiqué git -bash dans la leçon précédente, mais cette expérience m'a permis d'apprendre et de maîtriser la gestion de mon projet tout en découvrant de nombreuses commandes, d'autant plus que j'ai créé 2 branches.</w:t>
      </w: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Default="0095546A" w:rsidP="00DC3453">
      <w:pPr>
        <w:rPr>
          <w:rFonts w:cstheme="minorHAnsi"/>
          <w:sz w:val="36"/>
          <w:szCs w:val="36"/>
        </w:rPr>
      </w:pPr>
    </w:p>
    <w:p w:rsidR="0095546A" w:rsidRPr="0095546A" w:rsidRDefault="0095546A" w:rsidP="00DC3453">
      <w:pPr>
        <w:rPr>
          <w:rFonts w:cstheme="minorHAnsi"/>
          <w:sz w:val="36"/>
          <w:szCs w:val="36"/>
        </w:rPr>
      </w:pPr>
    </w:p>
    <w:p w:rsidR="00021DD1" w:rsidRPr="0095546A" w:rsidRDefault="0095546A" w:rsidP="00DC3453">
      <w:pPr>
        <w:rPr>
          <w:rFonts w:cstheme="minorHAnsi"/>
          <w:sz w:val="36"/>
          <w:szCs w:val="36"/>
        </w:rPr>
      </w:pPr>
      <w:r w:rsidRPr="0095546A"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  <w:t>Acquisition de Connaissances</w:t>
      </w:r>
      <w:r w:rsidR="00021DD1" w:rsidRPr="0095546A">
        <w:rPr>
          <w:rFonts w:cstheme="minorHAnsi"/>
          <w:sz w:val="36"/>
          <w:szCs w:val="36"/>
        </w:rPr>
        <w:t>:</w:t>
      </w:r>
    </w:p>
    <w:p w:rsidR="00021DD1" w:rsidRDefault="00021DD1" w:rsidP="00021DD1">
      <w:pPr>
        <w:rPr>
          <w:rFonts w:cstheme="minorHAnsi"/>
        </w:rPr>
      </w:pPr>
    </w:p>
    <w:p w:rsidR="00C866B1" w:rsidRDefault="00C866B1">
      <w:pPr>
        <w:pStyle w:val="Corpsdetexte"/>
      </w:pPr>
    </w:p>
    <w:p w:rsidR="00C866B1" w:rsidRDefault="00C866B1">
      <w:pPr>
        <w:pStyle w:val="Corpsdetexte"/>
      </w:pPr>
    </w:p>
    <w:p w:rsidR="00C866B1" w:rsidRDefault="00C866B1">
      <w:pPr>
        <w:pStyle w:val="Corpsdetexte"/>
        <w:spacing w:before="1"/>
        <w:rPr>
          <w:sz w:val="26"/>
        </w:rPr>
      </w:pPr>
    </w:p>
    <w:p w:rsidR="00C866B1" w:rsidRPr="0095546A" w:rsidRDefault="0095546A">
      <w:pPr>
        <w:rPr>
          <w:sz w:val="40"/>
          <w:szCs w:val="40"/>
        </w:rPr>
        <w:sectPr w:rsidR="00C866B1" w:rsidRPr="0095546A">
          <w:pgSz w:w="12240" w:h="15840"/>
          <w:pgMar w:top="1500" w:right="1320" w:bottom="280" w:left="1300" w:header="720" w:footer="720" w:gutter="0"/>
          <w:cols w:space="720"/>
        </w:sectPr>
      </w:pPr>
      <w:bookmarkStart w:id="2" w:name="_bookmark2"/>
      <w:bookmarkEnd w:id="2"/>
      <w:r w:rsidRPr="0095546A">
        <w:rPr>
          <w:sz w:val="40"/>
          <w:szCs w:val="40"/>
        </w:rPr>
        <w:t xml:space="preserve">Je sais maintenant comment changer quelque chose dans mon projet,avec les commandes "git init..git status .........git status..git add * ......git status.....git commit -m "....." ainsi que comment mettre un commentaire et comment changer les branches  avec les comande " git checkout nonbranche "et comment le switchi avec </w:t>
      </w:r>
      <w:r w:rsidRPr="0095546A">
        <w:rPr>
          <w:sz w:val="40"/>
          <w:szCs w:val="40"/>
        </w:rPr>
        <w:lastRenderedPageBreak/>
        <w:t>branche original exemple git merge........</w:t>
      </w:r>
    </w:p>
    <w:p w:rsidR="00C866B1" w:rsidRDefault="00C866B1">
      <w:pPr>
        <w:pStyle w:val="Corpsdetexte"/>
        <w:spacing w:before="6"/>
        <w:rPr>
          <w:sz w:val="13"/>
        </w:rPr>
      </w:pPr>
    </w:p>
    <w:p w:rsidR="00C866B1" w:rsidRDefault="000F3573" w:rsidP="00DC3453">
      <w:pPr>
        <w:pStyle w:val="Titre11"/>
        <w:rPr>
          <w:rFonts w:ascii="Calibri Light"/>
          <w:color w:val="2E5395"/>
        </w:rPr>
      </w:pPr>
      <w:bookmarkStart w:id="3" w:name="_bookmark8"/>
      <w:bookmarkEnd w:id="3"/>
      <w:r>
        <w:rPr>
          <w:rFonts w:ascii="Calibri Light"/>
          <w:color w:val="2E5395"/>
        </w:rPr>
        <w:t>Parti 2</w:t>
      </w:r>
      <w:r>
        <w:rPr>
          <w:rFonts w:ascii="Calibri Light"/>
          <w:color w:val="2E5395"/>
        </w:rPr>
        <w:t> </w:t>
      </w:r>
      <w:r>
        <w:rPr>
          <w:rFonts w:ascii="Calibri Light"/>
          <w:color w:val="2E5395"/>
        </w:rPr>
        <w:t xml:space="preserve">: </w:t>
      </w:r>
    </w:p>
    <w:p w:rsidR="000F3573" w:rsidRPr="0095546A" w:rsidRDefault="0095546A">
      <w:pPr>
        <w:pStyle w:val="Titre11"/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</w:pPr>
      <w:r w:rsidRPr="0095546A"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  <w:t>Travaux Réalisés</w:t>
      </w:r>
    </w:p>
    <w:p w:rsidR="0095546A" w:rsidRDefault="0095546A">
      <w:pPr>
        <w:pStyle w:val="Titre11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:rsidR="0095546A" w:rsidRPr="0095546A" w:rsidRDefault="0095546A">
      <w:pPr>
        <w:pStyle w:val="Titre11"/>
        <w:rPr>
          <w:rFonts w:asciiTheme="minorHAnsi" w:hAnsiTheme="minorHAnsi" w:cstheme="minorHAnsi"/>
          <w:color w:val="FFFFFF"/>
          <w:sz w:val="21"/>
          <w:szCs w:val="21"/>
          <w:shd w:val="clear" w:color="auto" w:fill="0D0D0D"/>
        </w:rPr>
      </w:pPr>
    </w:p>
    <w:p w:rsidR="0095546A" w:rsidRPr="0095546A" w:rsidRDefault="0095546A">
      <w:pPr>
        <w:pStyle w:val="Titre11"/>
        <w:rPr>
          <w:rFonts w:asciiTheme="minorHAnsi" w:hAnsiTheme="minorHAnsi" w:cstheme="minorHAnsi"/>
          <w:color w:val="FFFFFF"/>
          <w:sz w:val="40"/>
          <w:szCs w:val="40"/>
          <w:shd w:val="clear" w:color="auto" w:fill="0D0D0D"/>
        </w:rPr>
      </w:pPr>
      <w:r w:rsidRPr="0095546A">
        <w:rPr>
          <w:rFonts w:asciiTheme="minorHAnsi" w:hAnsiTheme="minorHAnsi" w:cstheme="minorHAnsi"/>
          <w:color w:val="FFFFFF"/>
          <w:sz w:val="40"/>
          <w:szCs w:val="40"/>
          <w:shd w:val="clear" w:color="auto" w:fill="0D0D0D"/>
        </w:rPr>
        <w:t>Au début, j'ai suivi le schéma pour placer les fichiers et créer la base du projet via git-bash, puis je l'ai envoyé sur github bien sûr, avec la répartition du travail entre moi et mon collègue Jonah LT, à tour de rôle , qui avait l'idée et le contenu du projet, car j'ai suivi ses conseils pour rendre le travail cohérent et similaire. J'ai ensuite travaillé sur 3 pages, malgré les difficultés que j'ai rencontrées pour envoyer et recevoir des modifications.</w:t>
      </w:r>
    </w:p>
    <w:p w:rsidR="0095546A" w:rsidRPr="0095546A" w:rsidRDefault="0095546A">
      <w:pPr>
        <w:pStyle w:val="Titre11"/>
        <w:rPr>
          <w:rFonts w:ascii="Courier New" w:hAnsi="Courier New" w:cs="Courier New"/>
          <w:color w:val="FFFFFF"/>
          <w:sz w:val="40"/>
          <w:szCs w:val="40"/>
          <w:shd w:val="clear" w:color="auto" w:fill="0D0D0D"/>
        </w:rPr>
      </w:pPr>
    </w:p>
    <w:p w:rsidR="0095546A" w:rsidRDefault="0095546A">
      <w:pPr>
        <w:pStyle w:val="Titre11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:rsidR="0095546A" w:rsidRDefault="0095546A">
      <w:pPr>
        <w:pStyle w:val="Titre11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:rsidR="0095546A" w:rsidRDefault="0095546A">
      <w:pPr>
        <w:pStyle w:val="Titre11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:rsidR="0095546A" w:rsidRDefault="0095546A">
      <w:pPr>
        <w:pStyle w:val="Titre11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:rsidR="0095546A" w:rsidRPr="0095546A" w:rsidRDefault="0095546A">
      <w:pPr>
        <w:pStyle w:val="Titre11"/>
        <w:rPr>
          <w:rFonts w:ascii="Calibri Light"/>
          <w:color w:val="2E5395"/>
          <w:sz w:val="36"/>
          <w:szCs w:val="36"/>
        </w:rPr>
      </w:pPr>
      <w:r w:rsidRPr="0095546A"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  <w:t>Présentation des Commandes Git</w:t>
      </w:r>
    </w:p>
    <w:p w:rsidR="000F3573" w:rsidRDefault="000F3573">
      <w:pPr>
        <w:pStyle w:val="Titre11"/>
        <w:rPr>
          <w:rFonts w:ascii="Calibri Light"/>
        </w:rPr>
      </w:pPr>
    </w:p>
    <w:p w:rsidR="00C866B1" w:rsidRDefault="00C866B1">
      <w:pPr>
        <w:pStyle w:val="Corpsdetexte"/>
      </w:pPr>
    </w:p>
    <w:p w:rsidR="00C866B1" w:rsidRDefault="00C866B1">
      <w:pPr>
        <w:pStyle w:val="Corpsdetexte"/>
        <w:spacing w:before="2"/>
        <w:rPr>
          <w:sz w:val="26"/>
        </w:rPr>
      </w:pPr>
    </w:p>
    <w:p w:rsidR="0078144B" w:rsidRDefault="0078144B" w:rsidP="0078144B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202124"/>
        </w:rPr>
      </w:pPr>
      <w:bookmarkStart w:id="4" w:name="_bookmark9"/>
      <w:bookmarkEnd w:id="4"/>
    </w:p>
    <w:p w:rsidR="0078144B" w:rsidRPr="0078144B" w:rsidRDefault="0078144B" w:rsidP="0078144B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8"/>
          <w:szCs w:val="28"/>
        </w:rPr>
      </w:pPr>
      <w:r w:rsidRPr="0078144B">
        <w:rPr>
          <w:rFonts w:ascii="Lato" w:hAnsi="Lato"/>
          <w:color w:val="565A5A"/>
          <w:sz w:val="28"/>
          <w:szCs w:val="28"/>
          <w:shd w:val="clear" w:color="auto" w:fill="FFFFFF"/>
        </w:rPr>
        <w:t>.</w:t>
      </w:r>
    </w:p>
    <w:p w:rsidR="00C866B1" w:rsidRDefault="0095546A" w:rsidP="0095546A">
      <w:pPr>
        <w:sectPr w:rsidR="00C866B1">
          <w:pgSz w:w="12240" w:h="15840"/>
          <w:pgMar w:top="1500" w:right="1320" w:bottom="280" w:left="1300" w:header="720" w:footer="720" w:gutter="0"/>
          <w:cols w:space="720"/>
        </w:sectPr>
      </w:pP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1" name="Image 0" descr="Capture d’écran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108700" cy="3434715"/>
            <wp:effectExtent l="19050" t="0" r="6350" b="0"/>
            <wp:docPr id="2" name="Image 1" descr="Capture d’écran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3" name="Image 2" descr="Capture d’écran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108700" cy="3434715"/>
            <wp:effectExtent l="19050" t="0" r="6350" b="0"/>
            <wp:docPr id="4" name="Image 3" descr="Capture d’écran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5" name="Image 4" descr="Capture d’écran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108700" cy="3434715"/>
            <wp:effectExtent l="19050" t="0" r="6350" b="0"/>
            <wp:docPr id="6" name="Image 5" descr="Capture d’écran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6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7" name="Image 6" descr="Capture d’écran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6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108700" cy="3434715"/>
            <wp:effectExtent l="19050" t="0" r="6350" b="0"/>
            <wp:docPr id="9" name="Image 8" descr="Capture d’écran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10" name="Image 9" descr="Capture d’écran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108700" cy="3434715"/>
            <wp:effectExtent l="19050" t="0" r="6350" b="0"/>
            <wp:docPr id="11" name="Image 10" descr="Capture d’écran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08700" cy="3434715"/>
            <wp:effectExtent l="19050" t="0" r="6350" b="0"/>
            <wp:docPr id="12" name="Image 11" descr="Capture d’écran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5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B1" w:rsidRDefault="00C866B1">
      <w:pPr>
        <w:pStyle w:val="Corpsdetexte"/>
        <w:spacing w:before="6"/>
        <w:rPr>
          <w:sz w:val="13"/>
        </w:rPr>
      </w:pPr>
    </w:p>
    <w:p w:rsidR="00C866B1" w:rsidRDefault="0095546A" w:rsidP="0078144B">
      <w:pPr>
        <w:pStyle w:val="Corpsdetexte"/>
        <w:spacing w:before="196"/>
        <w:ind w:left="118"/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</w:pPr>
      <w:bookmarkStart w:id="5" w:name="_bookmark15"/>
      <w:bookmarkEnd w:id="5"/>
      <w:r w:rsidRPr="0095546A">
        <w:rPr>
          <w:rFonts w:ascii="Courier New" w:hAnsi="Courier New" w:cs="Courier New"/>
          <w:color w:val="FFFFFF"/>
          <w:sz w:val="36"/>
          <w:szCs w:val="36"/>
          <w:shd w:val="clear" w:color="auto" w:fill="0D0D0D"/>
        </w:rPr>
        <w:t>Conclusion</w:t>
      </w:r>
    </w:p>
    <w:p w:rsidR="0078144B" w:rsidRDefault="0078144B" w:rsidP="0095546A">
      <w:pPr>
        <w:pStyle w:val="Corpsdetexte"/>
        <w:spacing w:before="196"/>
        <w:ind w:left="118"/>
        <w:rPr>
          <w:sz w:val="36"/>
          <w:szCs w:val="36"/>
        </w:rPr>
      </w:pPr>
    </w:p>
    <w:p w:rsidR="0095546A" w:rsidRDefault="0095546A" w:rsidP="0095546A">
      <w:pPr>
        <w:pStyle w:val="Corpsdetexte"/>
        <w:spacing w:before="196"/>
        <w:ind w:left="118"/>
        <w:rPr>
          <w:sz w:val="36"/>
          <w:szCs w:val="36"/>
        </w:rPr>
      </w:pPr>
    </w:p>
    <w:p w:rsidR="0095546A" w:rsidRPr="0095546A" w:rsidRDefault="0095546A" w:rsidP="0095546A">
      <w:pPr>
        <w:pStyle w:val="Corpsdetexte"/>
        <w:spacing w:before="196"/>
        <w:ind w:left="118"/>
        <w:rPr>
          <w:sz w:val="40"/>
          <w:szCs w:val="40"/>
        </w:rPr>
        <w:sectPr w:rsidR="0095546A" w:rsidRPr="0095546A">
          <w:pgSz w:w="12240" w:h="15840"/>
          <w:pgMar w:top="1500" w:right="1320" w:bottom="280" w:left="1300" w:header="720" w:footer="720" w:gutter="0"/>
          <w:cols w:space="720"/>
        </w:sectPr>
      </w:pPr>
      <w:r w:rsidRPr="0095546A">
        <w:rPr>
          <w:sz w:val="40"/>
          <w:szCs w:val="40"/>
        </w:rPr>
        <w:t>Utiliser l'application git est difficile au début, mais c'est facile en même temps, il suffit de s'habituer aux commandes, en</w:t>
      </w:r>
      <w:r>
        <w:rPr>
          <w:sz w:val="40"/>
          <w:szCs w:val="40"/>
        </w:rPr>
        <w:t xml:space="preserve"> plus de ses nombreux avantages</w:t>
      </w:r>
    </w:p>
    <w:p w:rsidR="00C866B1" w:rsidRDefault="00C866B1" w:rsidP="0078144B">
      <w:pPr>
        <w:pStyle w:val="Corpsdetexte"/>
        <w:spacing w:before="196"/>
      </w:pPr>
      <w:bookmarkStart w:id="6" w:name="_bookmark16"/>
      <w:bookmarkEnd w:id="6"/>
    </w:p>
    <w:sectPr w:rsidR="00C866B1" w:rsidSect="00C866B1">
      <w:pgSz w:w="12240" w:h="15840"/>
      <w:pgMar w:top="1500" w:right="1320" w:bottom="280" w:left="13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6519" w:rsidRDefault="000D6519" w:rsidP="007E0B8A">
      <w:r>
        <w:separator/>
      </w:r>
    </w:p>
  </w:endnote>
  <w:endnote w:type="continuationSeparator" w:id="1">
    <w:p w:rsidR="000D6519" w:rsidRDefault="000D6519" w:rsidP="007E0B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1595778"/>
      <w:docPartObj>
        <w:docPartGallery w:val="Page Numbers (Bottom of Page)"/>
        <w:docPartUnique/>
      </w:docPartObj>
    </w:sdtPr>
    <w:sdtContent>
      <w:p w:rsidR="005631B4" w:rsidRDefault="00BF4F36">
        <w:pPr>
          <w:pStyle w:val="Pieddepage"/>
          <w:jc w:val="right"/>
        </w:pPr>
        <w:r>
          <w:fldChar w:fldCharType="begin"/>
        </w:r>
        <w:r w:rsidR="005631B4">
          <w:instrText>PAGE   \* MERGEFORMAT</w:instrText>
        </w:r>
        <w:r>
          <w:fldChar w:fldCharType="separate"/>
        </w:r>
        <w:r w:rsidR="0095546A" w:rsidRPr="0095546A">
          <w:rPr>
            <w:noProof/>
            <w:lang w:val="fr-CA"/>
          </w:rPr>
          <w:t>1</w:t>
        </w:r>
        <w:r>
          <w:fldChar w:fldCharType="end"/>
        </w:r>
      </w:p>
    </w:sdtContent>
  </w:sdt>
  <w:p w:rsidR="007E0B8A" w:rsidRPr="007E0B8A" w:rsidRDefault="007E0B8A" w:rsidP="007E0B8A">
    <w:pPr>
      <w:pStyle w:val="Pieddepage"/>
      <w:rPr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6519" w:rsidRDefault="000D6519" w:rsidP="007E0B8A">
      <w:r>
        <w:separator/>
      </w:r>
    </w:p>
  </w:footnote>
  <w:footnote w:type="continuationSeparator" w:id="1">
    <w:p w:rsidR="000D6519" w:rsidRDefault="000D6519" w:rsidP="007E0B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6D08" w:rsidRDefault="001B6D08">
    <w:pPr>
      <w:pStyle w:val="En-tte"/>
    </w:pPr>
    <w:r>
      <w:rPr>
        <w:noProof/>
        <w:lang w:eastAsia="fr-FR"/>
      </w:rPr>
      <w:drawing>
        <wp:inline distT="0" distB="0" distL="0" distR="0">
          <wp:extent cx="6108700" cy="466725"/>
          <wp:effectExtent l="0" t="0" r="6350" b="9525"/>
          <wp:docPr id="2030188566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188566" name="Image 203018856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466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B6D08" w:rsidRDefault="001B6D0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B00CEF"/>
    <w:multiLevelType w:val="multilevel"/>
    <w:tmpl w:val="D9123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95546A"/>
    <w:rsid w:val="00021DD1"/>
    <w:rsid w:val="000D6519"/>
    <w:rsid w:val="000E69E2"/>
    <w:rsid w:val="000F3573"/>
    <w:rsid w:val="001B6D08"/>
    <w:rsid w:val="001C14D2"/>
    <w:rsid w:val="005631B4"/>
    <w:rsid w:val="0066130E"/>
    <w:rsid w:val="006E261A"/>
    <w:rsid w:val="0078144B"/>
    <w:rsid w:val="007E0B8A"/>
    <w:rsid w:val="00945169"/>
    <w:rsid w:val="0095546A"/>
    <w:rsid w:val="00A612F5"/>
    <w:rsid w:val="00AE1C18"/>
    <w:rsid w:val="00BF4F36"/>
    <w:rsid w:val="00C866B1"/>
    <w:rsid w:val="00DC3453"/>
    <w:rsid w:val="00E71D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866B1"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21D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866B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M11">
    <w:name w:val="TM 11"/>
    <w:basedOn w:val="Normal"/>
    <w:uiPriority w:val="1"/>
    <w:qFormat/>
    <w:rsid w:val="00C866B1"/>
    <w:pPr>
      <w:spacing w:before="247"/>
      <w:ind w:left="118"/>
    </w:pPr>
    <w:rPr>
      <w:sz w:val="24"/>
      <w:szCs w:val="24"/>
    </w:rPr>
  </w:style>
  <w:style w:type="paragraph" w:customStyle="1" w:styleId="TM21">
    <w:name w:val="TM 21"/>
    <w:basedOn w:val="Normal"/>
    <w:uiPriority w:val="1"/>
    <w:qFormat/>
    <w:rsid w:val="00C866B1"/>
    <w:pPr>
      <w:spacing w:before="248"/>
      <w:ind w:left="339"/>
    </w:pPr>
    <w:rPr>
      <w:sz w:val="24"/>
      <w:szCs w:val="24"/>
    </w:rPr>
  </w:style>
  <w:style w:type="paragraph" w:customStyle="1" w:styleId="TM31">
    <w:name w:val="TM 31"/>
    <w:basedOn w:val="Normal"/>
    <w:uiPriority w:val="1"/>
    <w:qFormat/>
    <w:rsid w:val="00C866B1"/>
    <w:pPr>
      <w:spacing w:before="247"/>
      <w:ind w:left="558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sid w:val="00C866B1"/>
    <w:rPr>
      <w:sz w:val="24"/>
      <w:szCs w:val="24"/>
    </w:rPr>
  </w:style>
  <w:style w:type="paragraph" w:customStyle="1" w:styleId="Titre11">
    <w:name w:val="Titre 11"/>
    <w:basedOn w:val="Normal"/>
    <w:uiPriority w:val="1"/>
    <w:qFormat/>
    <w:rsid w:val="00C866B1"/>
    <w:pPr>
      <w:spacing w:before="35"/>
      <w:ind w:left="118"/>
      <w:outlineLvl w:val="1"/>
    </w:pPr>
    <w:rPr>
      <w:sz w:val="32"/>
      <w:szCs w:val="32"/>
    </w:rPr>
  </w:style>
  <w:style w:type="paragraph" w:customStyle="1" w:styleId="Titre21">
    <w:name w:val="Titre 21"/>
    <w:basedOn w:val="Normal"/>
    <w:uiPriority w:val="1"/>
    <w:qFormat/>
    <w:rsid w:val="00C866B1"/>
    <w:pPr>
      <w:spacing w:before="170"/>
      <w:ind w:left="1473" w:right="1453"/>
      <w:jc w:val="center"/>
      <w:outlineLvl w:val="2"/>
    </w:pPr>
    <w:rPr>
      <w:sz w:val="28"/>
      <w:szCs w:val="28"/>
    </w:rPr>
  </w:style>
  <w:style w:type="paragraph" w:customStyle="1" w:styleId="Titre31">
    <w:name w:val="Titre 31"/>
    <w:basedOn w:val="Normal"/>
    <w:uiPriority w:val="1"/>
    <w:qFormat/>
    <w:rsid w:val="00C866B1"/>
    <w:pPr>
      <w:ind w:left="118"/>
      <w:outlineLvl w:val="3"/>
    </w:pPr>
    <w:rPr>
      <w:rFonts w:ascii="Calibri Light" w:eastAsia="Calibri Light" w:hAnsi="Calibri Light" w:cs="Calibri Light"/>
      <w:sz w:val="26"/>
      <w:szCs w:val="26"/>
    </w:rPr>
  </w:style>
  <w:style w:type="paragraph" w:styleId="Paragraphedeliste">
    <w:name w:val="List Paragraph"/>
    <w:basedOn w:val="Normal"/>
    <w:uiPriority w:val="1"/>
    <w:qFormat/>
    <w:rsid w:val="00C866B1"/>
  </w:style>
  <w:style w:type="paragraph" w:customStyle="1" w:styleId="TableParagraph">
    <w:name w:val="Table Paragraph"/>
    <w:basedOn w:val="Normal"/>
    <w:uiPriority w:val="1"/>
    <w:qFormat/>
    <w:rsid w:val="00C866B1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E0B8A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E0B8A"/>
    <w:rPr>
      <w:rFonts w:ascii="Tahoma" w:eastAsia="Calibri" w:hAnsi="Tahoma" w:cs="Tahoma"/>
      <w:sz w:val="16"/>
      <w:szCs w:val="16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0B8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0B8A"/>
    <w:rPr>
      <w:rFonts w:ascii="Tahoma" w:eastAsia="Calibri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7E0B8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E0B8A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E0B8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E0B8A"/>
    <w:rPr>
      <w:rFonts w:ascii="Calibri" w:eastAsia="Calibri" w:hAnsi="Calibri" w:cs="Calibri"/>
      <w:lang w:val="fr-FR"/>
    </w:rPr>
  </w:style>
  <w:style w:type="paragraph" w:styleId="Sansinterligne">
    <w:name w:val="No Spacing"/>
    <w:link w:val="SansinterligneCar"/>
    <w:uiPriority w:val="1"/>
    <w:qFormat/>
    <w:rsid w:val="000E69E2"/>
    <w:pPr>
      <w:widowControl/>
      <w:autoSpaceDE/>
      <w:autoSpaceDN/>
    </w:pPr>
    <w:rPr>
      <w:rFonts w:eastAsiaTheme="minorEastAsia"/>
      <w:lang w:val="fr-CA"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E69E2"/>
    <w:rPr>
      <w:rFonts w:eastAsiaTheme="minorEastAsia"/>
      <w:lang w:val="fr-CA" w:eastAsia="fr-CA"/>
    </w:rPr>
  </w:style>
  <w:style w:type="character" w:customStyle="1" w:styleId="Titre1Car">
    <w:name w:val="Titre 1 Car"/>
    <w:basedOn w:val="Policepardfaut"/>
    <w:link w:val="Titre1"/>
    <w:uiPriority w:val="9"/>
    <w:rsid w:val="00021DD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1DD1"/>
    <w:pPr>
      <w:widowControl/>
      <w:autoSpaceDE/>
      <w:autoSpaceDN/>
      <w:spacing w:line="259" w:lineRule="auto"/>
      <w:outlineLvl w:val="9"/>
    </w:pPr>
    <w:rPr>
      <w:lang w:val="fr-CA" w:eastAsia="fr-CA"/>
    </w:rPr>
  </w:style>
  <w:style w:type="paragraph" w:styleId="TM2">
    <w:name w:val="toc 2"/>
    <w:basedOn w:val="Normal"/>
    <w:next w:val="Normal"/>
    <w:autoRedefine/>
    <w:uiPriority w:val="39"/>
    <w:unhideWhenUsed/>
    <w:rsid w:val="00021DD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021DD1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fr-CA" w:eastAsia="fr-CA"/>
    </w:rPr>
  </w:style>
  <w:style w:type="paragraph" w:styleId="TM3">
    <w:name w:val="toc 3"/>
    <w:basedOn w:val="Normal"/>
    <w:next w:val="Normal"/>
    <w:autoRedefine/>
    <w:uiPriority w:val="39"/>
    <w:unhideWhenUsed/>
    <w:rsid w:val="00021DD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fr-CA" w:eastAsia="fr-CA"/>
    </w:rPr>
  </w:style>
  <w:style w:type="character" w:styleId="Lienhypertexte">
    <w:name w:val="Hyperlink"/>
    <w:basedOn w:val="Policepardfaut"/>
    <w:uiPriority w:val="99"/>
    <w:unhideWhenUsed/>
    <w:rsid w:val="00021DD1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1B6D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t0xe">
    <w:name w:val="trt0xe"/>
    <w:basedOn w:val="Normal"/>
    <w:rsid w:val="0078144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paragraph" w:styleId="NormalWeb">
    <w:name w:val="Normal (Web)"/>
    <w:basedOn w:val="Normal"/>
    <w:uiPriority w:val="99"/>
    <w:semiHidden/>
    <w:unhideWhenUsed/>
    <w:rsid w:val="0078144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CA" w:eastAsia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4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fae\Downloads\420-1CC-BB-final-word-El-kita%20wafae.do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E7201A-03A0-465A-A4CC-4668081B9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420-1CC-BB-final-word-El-kita wafae.docs.dotx</Template>
  <TotalTime>82</TotalTime>
  <Pages>14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Évaluation word</vt:lpstr>
    </vt:vector>
  </TitlesOfParts>
  <Company>UNIVERS DE L,INFORMATIQUE</Company>
  <LinksUpToDate>false</LinksUpToDate>
  <CharactersWithSpaces>2032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Évaluation word</dc:title>
  <dc:subject>Mr. Mohammed Salim Meflah</dc:subject>
  <dc:creator>el-kita wafae</dc:creator>
  <cp:lastModifiedBy>el-kita wafae</cp:lastModifiedBy>
  <cp:revision>1</cp:revision>
  <dcterms:created xsi:type="dcterms:W3CDTF">2024-02-29T16:55:00Z</dcterms:created>
  <dcterms:modified xsi:type="dcterms:W3CDTF">2024-02-29T18:18:00Z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2023-09-29T00:00:00Z</vt:filetime>
  </property>
</Properties>
</file>